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FA347">
      <w:pPr>
        <w:pStyle w:val="2"/>
        <w:spacing w:line="595" w:lineRule="exact"/>
        <w:ind w:right="0"/>
        <w:jc w:val="center"/>
      </w:pPr>
      <w:r>
        <w:t>培训记录表</w:t>
      </w:r>
    </w:p>
    <w:p w14:paraId="1FF31139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 w14:paraId="537374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E0EEB">
            <w:pPr>
              <w:pStyle w:val="10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298F1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2025.9.26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09F1E">
            <w:pPr>
              <w:pStyle w:val="10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1FCFA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010502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E81B1">
            <w:pPr>
              <w:pStyle w:val="10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4BD41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63486">
            <w:pPr>
              <w:pStyle w:val="10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6D43A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《050103-人员培训管理制度》</w:t>
            </w:r>
          </w:p>
        </w:tc>
      </w:tr>
      <w:tr w14:paraId="445780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A1FF9">
            <w:pPr>
              <w:pStyle w:val="10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81EF0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孙文-质量部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0999B">
            <w:pPr>
              <w:pStyle w:val="10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79326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4262E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CBF62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/>
                <w:lang w:val="en-US" w:eastAsia="zh-CN"/>
              </w:rPr>
              <w:t>《050103-人员培训管理制度》</w:t>
            </w:r>
          </w:p>
          <w:p w14:paraId="0B616BB2">
            <w:pPr>
              <w:pStyle w:val="10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3D5A1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990F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《050103-人员培训管理制度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3076B025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 w14:paraId="047FB6A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原则</w:t>
            </w:r>
          </w:p>
          <w:p w14:paraId="36A0BB5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 w14:paraId="37B7E6C5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岗位职责</w:t>
            </w:r>
          </w:p>
          <w:p w14:paraId="31F9CC7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培训计划实施</w:t>
            </w:r>
          </w:p>
          <w:p w14:paraId="3F5807D9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培训考核</w:t>
            </w:r>
          </w:p>
          <w:p w14:paraId="2F2DF9B9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  <w:p w14:paraId="6709CCC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相关记录</w:t>
            </w:r>
          </w:p>
          <w:p w14:paraId="1570C37F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</w:tr>
      <w:tr w14:paraId="6C6B8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93FF5">
            <w:pPr>
              <w:pStyle w:val="10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0248E9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ED9D9">
            <w:pPr>
              <w:pStyle w:val="10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F67F4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E8B85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F8044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93C49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3E41D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1AFFCB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C0124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54518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毛彦超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7DDFB2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  <w:t>毛彦超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2C8BD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34B5B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E2A3DD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644680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127D8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CDDCCE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田力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94B67D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  <w:t>田力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1432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C6A91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F68F7C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77F4B8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05AD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64C6BB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王琼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2887B7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  <w:t>王琼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9E844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277BE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9CBEC"/>
        </w:tc>
      </w:tr>
      <w:tr w14:paraId="0F7F33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3DF4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9D47D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王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钰轩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70933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  <w:t>王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  <w:t>钰轩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57A2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0E8AC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0D8DA"/>
        </w:tc>
      </w:tr>
      <w:tr w14:paraId="65E419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ADCFC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1B175854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19F036BD">
            <w:pPr>
              <w:rPr>
                <w:rFonts w:hint="eastAsia" w:eastAsia="宋体"/>
                <w:lang w:val="en-US" w:eastAsia="zh-CN"/>
              </w:rPr>
            </w:pPr>
          </w:p>
          <w:p w14:paraId="012223B9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/>
                <w:lang w:val="en-US" w:eastAsia="zh-CN"/>
              </w:rPr>
              <w:t>050103-人员培训管理制度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251F64A4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26B56642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0842B216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孙文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2025年9月26日</w:t>
            </w:r>
          </w:p>
          <w:p w14:paraId="373B6905"/>
        </w:tc>
      </w:tr>
    </w:tbl>
    <w:p w14:paraId="655B9476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TNkNjk3ZTAyODM1ZWVhNDhmOTI5NGRlMTE1YzM0ZDYifQ=="/>
  </w:docVars>
  <w:rsids>
    <w:rsidRoot w:val="00000000"/>
    <w:rsid w:val="03CE5F43"/>
    <w:rsid w:val="05AB2074"/>
    <w:rsid w:val="067C15A6"/>
    <w:rsid w:val="06CB4FA1"/>
    <w:rsid w:val="07F86735"/>
    <w:rsid w:val="08A74FB5"/>
    <w:rsid w:val="098971B7"/>
    <w:rsid w:val="0AB92E3D"/>
    <w:rsid w:val="0BB27EF8"/>
    <w:rsid w:val="0CA02447"/>
    <w:rsid w:val="0D084B45"/>
    <w:rsid w:val="105D40CE"/>
    <w:rsid w:val="105E0704"/>
    <w:rsid w:val="13511DA5"/>
    <w:rsid w:val="147E4E1C"/>
    <w:rsid w:val="16E178E4"/>
    <w:rsid w:val="18521FE0"/>
    <w:rsid w:val="1BEC27AC"/>
    <w:rsid w:val="21FA5CFD"/>
    <w:rsid w:val="225C2514"/>
    <w:rsid w:val="22AD4B1E"/>
    <w:rsid w:val="26AB5818"/>
    <w:rsid w:val="27793335"/>
    <w:rsid w:val="2903193C"/>
    <w:rsid w:val="290565F3"/>
    <w:rsid w:val="2B844FB6"/>
    <w:rsid w:val="31152C4C"/>
    <w:rsid w:val="35C7257B"/>
    <w:rsid w:val="35E51E49"/>
    <w:rsid w:val="36BB3856"/>
    <w:rsid w:val="36E36908"/>
    <w:rsid w:val="375A4E1C"/>
    <w:rsid w:val="3A257582"/>
    <w:rsid w:val="408F0209"/>
    <w:rsid w:val="41004C87"/>
    <w:rsid w:val="41250249"/>
    <w:rsid w:val="431762B8"/>
    <w:rsid w:val="432509D4"/>
    <w:rsid w:val="435B5D27"/>
    <w:rsid w:val="43D9356D"/>
    <w:rsid w:val="469D0882"/>
    <w:rsid w:val="471B317D"/>
    <w:rsid w:val="485A1120"/>
    <w:rsid w:val="4AA03036"/>
    <w:rsid w:val="4ADB045A"/>
    <w:rsid w:val="4B5E2C47"/>
    <w:rsid w:val="4C912C37"/>
    <w:rsid w:val="4DED2033"/>
    <w:rsid w:val="4E151645"/>
    <w:rsid w:val="515F6F6B"/>
    <w:rsid w:val="5187285A"/>
    <w:rsid w:val="53EB09F0"/>
    <w:rsid w:val="54435D49"/>
    <w:rsid w:val="55DE788A"/>
    <w:rsid w:val="564C3483"/>
    <w:rsid w:val="5A8B5169"/>
    <w:rsid w:val="5D535CE6"/>
    <w:rsid w:val="5F3F4774"/>
    <w:rsid w:val="62856942"/>
    <w:rsid w:val="62970423"/>
    <w:rsid w:val="632D6F05"/>
    <w:rsid w:val="639A641D"/>
    <w:rsid w:val="63D01E3F"/>
    <w:rsid w:val="664D3C1B"/>
    <w:rsid w:val="680F4451"/>
    <w:rsid w:val="68E54787"/>
    <w:rsid w:val="6ACD70D8"/>
    <w:rsid w:val="6DF23F3A"/>
    <w:rsid w:val="6E0E2EFE"/>
    <w:rsid w:val="6FBE0FF2"/>
    <w:rsid w:val="74E83069"/>
    <w:rsid w:val="7798707D"/>
    <w:rsid w:val="78F07DC8"/>
    <w:rsid w:val="79186944"/>
    <w:rsid w:val="79B41377"/>
    <w:rsid w:val="7B204C45"/>
    <w:rsid w:val="7C8B3EA6"/>
    <w:rsid w:val="7D7653AD"/>
    <w:rsid w:val="7FB977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302</Words>
  <Characters>323</Characters>
  <TotalTime>0</TotalTime>
  <ScaleCrop>false</ScaleCrop>
  <LinksUpToDate>false</LinksUpToDate>
  <CharactersWithSpaces>360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2025-09-26T08:33:58Z</dcterms:modified>
  <dc:title>培训签到表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2052-12.1.0.23125</vt:lpwstr>
  </property>
  <property fmtid="{D5CDD505-2E9C-101B-9397-08002B2CF9AE}" pid="6" name="ICV">
    <vt:lpwstr>E31EC47E3B5247B98C50E4199A2D450B</vt:lpwstr>
  </property>
  <property fmtid="{D5CDD505-2E9C-101B-9397-08002B2CF9AE}" pid="7" name="KSOTemplateDocerSaveRecord">
    <vt:lpwstr>eyJoZGlkIjoiMDY5NmFjMmM4ZTljMGJiZDAxN2JmYTc0NGI0NmFiNDgiLCJ1c2VySWQiOiIxMDc1MzgyOSJ9</vt:lpwstr>
  </property>
</Properties>
</file>